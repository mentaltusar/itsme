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page" w:tblpX="1" w:tblpY="2131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52293F" w14:paraId="6D190605" w14:textId="77777777" w:rsidTr="0052293F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124017B" w14:textId="77777777" w:rsidR="0052293F" w:rsidRDefault="0052293F" w:rsidP="0052293F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2A28C7BA" wp14:editId="7982FFB0">
                  <wp:extent cx="2335953" cy="2260600"/>
                  <wp:effectExtent l="0" t="0" r="7620" b="6350"/>
                  <wp:docPr id="1444834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834164" name="Picture 144483416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644" cy="226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4D59A79F" w14:textId="77777777" w:rsidR="0052293F" w:rsidRPr="0056708E" w:rsidRDefault="0052293F" w:rsidP="0052293F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38053BC" w14:textId="77777777" w:rsidR="0052293F" w:rsidRPr="00310F17" w:rsidRDefault="0052293F" w:rsidP="0052293F">
            <w:pPr>
              <w:pStyle w:val="Title"/>
            </w:pPr>
            <w:r>
              <w:t>Tusar Kanta</w:t>
            </w:r>
            <w:r w:rsidRPr="00310F17">
              <w:br/>
            </w:r>
            <w:r>
              <w:t>Mohanty</w:t>
            </w:r>
          </w:p>
        </w:tc>
      </w:tr>
      <w:tr w:rsidR="0052293F" w14:paraId="4A33C59E" w14:textId="77777777" w:rsidTr="0052293F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408ECE4" w14:textId="77777777" w:rsidR="0052293F" w:rsidRDefault="0052293F" w:rsidP="005229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574E96E" w14:textId="77777777" w:rsidR="0052293F" w:rsidRDefault="0052293F" w:rsidP="005229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412BEB84" w14:textId="77777777" w:rsidR="0052293F" w:rsidRPr="00C142C1" w:rsidRDefault="0052293F" w:rsidP="0052293F">
            <w:pPr>
              <w:pStyle w:val="Heading2"/>
              <w:rPr>
                <w:rFonts w:ascii="Calibri" w:hAnsi="Calibri" w:cs="Calibri"/>
                <w:color w:val="0072C7"/>
              </w:rPr>
            </w:pPr>
            <w:sdt>
              <w:sdtPr>
                <w:rPr>
                  <w:rFonts w:ascii="Calibri" w:hAnsi="Calibri" w:cs="Calibri"/>
                  <w:color w:val="0072C7"/>
                </w:rPr>
                <w:id w:val="-1554227259"/>
                <w:placeholder>
                  <w:docPart w:val="1F009D8C55FF46AB98E9EA59F1F86E55"/>
                </w:placeholder>
                <w:temporary/>
                <w:showingPlcHdr/>
                <w15:appearance w15:val="hidden"/>
              </w:sdtPr>
              <w:sdtContent>
                <w:r w:rsidRPr="00AC6C7E">
                  <w:t>Education</w:t>
                </w:r>
              </w:sdtContent>
            </w:sdt>
            <w:r>
              <w:rPr>
                <w:rFonts w:ascii="Calibri" w:hAnsi="Calibri" w:cs="Calibri"/>
                <w:color w:val="0072C7"/>
              </w:rPr>
              <w:t xml:space="preserve"> </w:t>
            </w:r>
            <w:r w:rsidRPr="00C142C1">
              <w:rPr>
                <w:rFonts w:ascii="Calibri" w:hAnsi="Calibri" w:cs="Calibri"/>
                <w:b w:val="0"/>
                <w:bCs w:val="0"/>
                <w:color w:val="0D0D0D" w:themeColor="text1" w:themeTint="F2"/>
                <w:sz w:val="22"/>
                <w:szCs w:val="18"/>
                <w:u w:val="none"/>
              </w:rPr>
              <w:t>(Expected completed on 2026)</w:t>
            </w:r>
          </w:p>
          <w:p w14:paraId="4CF6F687" w14:textId="77777777" w:rsidR="0052293F" w:rsidRDefault="0052293F" w:rsidP="0052293F">
            <w:pPr>
              <w:pStyle w:val="SchoolName"/>
            </w:pPr>
            <w:r>
              <w:t xml:space="preserve">Trident Academy </w:t>
            </w:r>
            <w:proofErr w:type="gramStart"/>
            <w:r>
              <w:t>Of</w:t>
            </w:r>
            <w:proofErr w:type="gramEnd"/>
            <w:r>
              <w:t xml:space="preserve"> Technology</w:t>
            </w:r>
            <w:r w:rsidRPr="00740017">
              <w:t xml:space="preserve">, </w:t>
            </w:r>
            <w:r>
              <w:t>Bhubaneswar, Odisha</w:t>
            </w:r>
          </w:p>
          <w:p w14:paraId="395C6F23" w14:textId="77777777" w:rsidR="0052293F" w:rsidRPr="00C142C1" w:rsidRDefault="0052293F" w:rsidP="0052293F">
            <w:pPr>
              <w:pStyle w:val="SchoolName"/>
              <w:numPr>
                <w:ilvl w:val="0"/>
                <w:numId w:val="6"/>
              </w:numPr>
            </w:pPr>
            <w:r>
              <w:rPr>
                <w:b w:val="0"/>
                <w:bCs/>
              </w:rPr>
              <w:t xml:space="preserve">Bachelor Degree of Technology in </w:t>
            </w:r>
            <w:proofErr w:type="gramStart"/>
            <w:r>
              <w:rPr>
                <w:b w:val="0"/>
                <w:bCs/>
              </w:rPr>
              <w:t>CST(</w:t>
            </w:r>
            <w:proofErr w:type="gramEnd"/>
            <w:r>
              <w:rPr>
                <w:b w:val="0"/>
                <w:bCs/>
              </w:rPr>
              <w:t>Computer Science Technology).</w:t>
            </w:r>
          </w:p>
          <w:p w14:paraId="2A20603E" w14:textId="77777777" w:rsidR="0052293F" w:rsidRPr="00C142C1" w:rsidRDefault="0052293F" w:rsidP="0052293F">
            <w:pPr>
              <w:pStyle w:val="SchoolName"/>
              <w:numPr>
                <w:ilvl w:val="0"/>
                <w:numId w:val="6"/>
              </w:numPr>
            </w:pPr>
            <w:r>
              <w:rPr>
                <w:b w:val="0"/>
                <w:bCs/>
              </w:rPr>
              <w:t xml:space="preserve"> Certified Full Stack web Developer by Dr. Angela </w:t>
            </w:r>
            <w:proofErr w:type="gramStart"/>
            <w:r>
              <w:rPr>
                <w:b w:val="0"/>
                <w:bCs/>
              </w:rPr>
              <w:t>Yu .</w:t>
            </w:r>
            <w:proofErr w:type="gramEnd"/>
          </w:p>
          <w:p w14:paraId="3718EBC9" w14:textId="77777777" w:rsidR="0052293F" w:rsidRPr="00740017" w:rsidRDefault="0052293F" w:rsidP="0052293F">
            <w:pPr>
              <w:pStyle w:val="SchoolName"/>
              <w:numPr>
                <w:ilvl w:val="0"/>
                <w:numId w:val="6"/>
              </w:numPr>
            </w:pPr>
            <w:r>
              <w:rPr>
                <w:b w:val="0"/>
                <w:bCs/>
              </w:rPr>
              <w:t>Certified Ethical Hacker by Zaid Sabih</w:t>
            </w:r>
          </w:p>
          <w:sdt>
            <w:sdtPr>
              <w:rPr>
                <w:rFonts w:ascii="Calibri" w:hAnsi="Calibri" w:cs="Calibri"/>
                <w:color w:val="0072C7"/>
              </w:rPr>
              <w:id w:val="-1730222568"/>
              <w:placeholder>
                <w:docPart w:val="D33A27F91BCE40F0BAD6727FCE7413B5"/>
              </w:placeholder>
              <w:temporary/>
              <w:showingPlcHdr/>
              <w15:appearance w15:val="hidden"/>
            </w:sdtPr>
            <w:sdtContent>
              <w:p w14:paraId="521A5FE0" w14:textId="77777777" w:rsidR="0052293F" w:rsidRDefault="0052293F" w:rsidP="0052293F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Communication</w:t>
                </w:r>
              </w:p>
            </w:sdtContent>
          </w:sdt>
          <w:p w14:paraId="58DCF6C1" w14:textId="77777777" w:rsidR="0052293F" w:rsidRPr="00C142C1" w:rsidRDefault="0052293F" w:rsidP="0052293F">
            <w:pPr>
              <w:widowControl/>
              <w:shd w:val="clear" w:color="auto" w:fill="FFFFFF"/>
              <w:autoSpaceDE/>
              <w:autoSpaceDN/>
              <w:adjustRightInd/>
              <w:rPr>
                <w:rFonts w:ascii="Nunito" w:hAnsi="Nunito"/>
                <w:color w:val="002D6B"/>
                <w:sz w:val="24"/>
                <w:szCs w:val="24"/>
              </w:rPr>
            </w:pP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Organized and dependable candidate successful at managing multiple priorities with a positive attitude. Willingness to take on added responsibilities to meet team goals.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Hardworking and passionate job seeker with strong organizational skills eager to secure entry-level at lead position. Ready to help team achieve company goals.</w:t>
            </w:r>
          </w:p>
          <w:p w14:paraId="2FF336E9" w14:textId="77777777" w:rsidR="0052293F" w:rsidRPr="00C142C1" w:rsidRDefault="0052293F" w:rsidP="0052293F">
            <w:pPr>
              <w:widowControl/>
              <w:shd w:val="clear" w:color="auto" w:fill="FFFFFF"/>
              <w:autoSpaceDE/>
              <w:autoSpaceDN/>
              <w:adjustRightInd/>
              <w:rPr>
                <w:rFonts w:ascii="Nunito" w:hAnsi="Nunito"/>
                <w:color w:val="002D6B"/>
                <w:sz w:val="24"/>
                <w:szCs w:val="24"/>
              </w:rPr>
            </w:pP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To seek and maintain full-time position that offers professional challenges utilizing interpersonal skills, excellent time management and problem-solving skills.</w:t>
            </w:r>
          </w:p>
          <w:p w14:paraId="208E5898" w14:textId="77777777" w:rsidR="0052293F" w:rsidRDefault="0052293F" w:rsidP="0052293F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0FE991CB" w14:textId="77777777" w:rsidR="0052293F" w:rsidRPr="00C142C1" w:rsidRDefault="0052293F" w:rsidP="0052293F">
            <w:pPr>
              <w:widowControl/>
              <w:shd w:val="clear" w:color="auto" w:fill="FFFFFF"/>
              <w:autoSpaceDE/>
              <w:autoSpaceDN/>
              <w:adjustRightInd/>
              <w:jc w:val="both"/>
              <w:rPr>
                <w:rFonts w:ascii="Nunito" w:hAnsi="Nunito"/>
                <w:color w:val="002D6B"/>
                <w:sz w:val="24"/>
                <w:szCs w:val="24"/>
              </w:rPr>
            </w:pP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HTML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, </w:t>
            </w:r>
            <w:proofErr w:type="gramStart"/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CSS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,</w:t>
            </w:r>
            <w:proofErr w:type="gramEnd"/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JAVASCRIPT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,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NODE.js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,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REACT.js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,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Mongo DB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,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C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,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JAVA(BASICS)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,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EXPRESS.js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,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BOOTSTRAP 5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,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MONGOOSE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, </w:t>
            </w:r>
            <w:r w:rsidRPr="00C142C1">
              <w:rPr>
                <w:rFonts w:ascii="Nunito" w:hAnsi="Nunito"/>
                <w:color w:val="002D6B"/>
                <w:sz w:val="24"/>
                <w:szCs w:val="24"/>
              </w:rPr>
              <w:t>EJS.js</w:t>
            </w:r>
            <w:r>
              <w:rPr>
                <w:rFonts w:ascii="Nunito" w:hAnsi="Nunito"/>
                <w:color w:val="002D6B"/>
                <w:sz w:val="24"/>
                <w:szCs w:val="24"/>
              </w:rPr>
              <w:t xml:space="preserve"> .</w:t>
            </w:r>
          </w:p>
          <w:p w14:paraId="0E8AD2AB" w14:textId="77777777" w:rsidR="0052293F" w:rsidRPr="00E572D6" w:rsidRDefault="0052293F" w:rsidP="0052293F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Experience</w:t>
            </w:r>
          </w:p>
          <w:p w14:paraId="7EC0AD41" w14:textId="77777777" w:rsidR="0052293F" w:rsidRDefault="0052293F" w:rsidP="0052293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I was the team leader at intercollege </w:t>
            </w:r>
            <w:proofErr w:type="gramStart"/>
            <w:r>
              <w:rPr>
                <w:rFonts w:ascii="Calibri" w:hAnsi="Calibri" w:cs="Calibri"/>
              </w:rPr>
              <w:t>Hackathon .</w:t>
            </w:r>
            <w:proofErr w:type="gramEnd"/>
          </w:p>
          <w:p w14:paraId="40C38D3A" w14:textId="77777777" w:rsidR="0052293F" w:rsidRDefault="0052293F" w:rsidP="0052293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From that I gain more experience about Team Work</w:t>
            </w:r>
          </w:p>
          <w:p w14:paraId="290DB23A" w14:textId="77777777" w:rsidR="0052293F" w:rsidRDefault="0052293F" w:rsidP="0052293F">
            <w:pPr>
              <w:pStyle w:val="public-draftstyledefault-unorderedlistitem"/>
              <w:shd w:val="clear" w:color="auto" w:fill="FFFFFF"/>
              <w:spacing w:before="0" w:beforeAutospacing="0" w:after="0" w:afterAutospacing="0"/>
              <w:rPr>
                <w:rFonts w:ascii="Nunito" w:hAnsi="Nunito"/>
                <w:color w:val="002D6B"/>
              </w:rPr>
            </w:pPr>
            <w:r w:rsidRPr="0052293F">
              <w:rPr>
                <w:rFonts w:ascii="Nunito" w:hAnsi="Nunito"/>
                <w:color w:val="0D0D0D" w:themeColor="text1" w:themeTint="F2"/>
                <w:sz w:val="20"/>
                <w:szCs w:val="20"/>
              </w:rPr>
              <w:t>Led group discussions and activities to meet different community needs.</w:t>
            </w:r>
            <w:r>
              <w:rPr>
                <w:rFonts w:ascii="Nunito" w:hAnsi="Nunito"/>
                <w:color w:val="0D0D0D" w:themeColor="text1" w:themeTint="F2"/>
                <w:sz w:val="20"/>
                <w:szCs w:val="20"/>
              </w:rPr>
              <w:t xml:space="preserve"> </w:t>
            </w:r>
            <w:r w:rsidRPr="0052293F">
              <w:rPr>
                <w:rFonts w:ascii="Nunito" w:hAnsi="Nunito"/>
                <w:color w:val="0D0D0D" w:themeColor="text1" w:themeTint="F2"/>
                <w:sz w:val="20"/>
                <w:szCs w:val="20"/>
              </w:rPr>
              <w:t>Tracked service activities and outcomes against outlined plans and goals</w:t>
            </w:r>
            <w:r>
              <w:rPr>
                <w:rFonts w:ascii="Nunito" w:hAnsi="Nunito"/>
                <w:color w:val="002D6B"/>
              </w:rPr>
              <w:t>.</w:t>
            </w:r>
          </w:p>
          <w:p w14:paraId="0D7B31D7" w14:textId="77777777" w:rsidR="0052293F" w:rsidRPr="0056708E" w:rsidRDefault="0052293F" w:rsidP="0052293F">
            <w:pPr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</w:rPr>
              <w:t xml:space="preserve"> </w:t>
            </w:r>
          </w:p>
        </w:tc>
      </w:tr>
      <w:tr w:rsidR="0052293F" w14:paraId="0A92BCAC" w14:textId="77777777" w:rsidTr="0052293F">
        <w:trPr>
          <w:trHeight w:val="1164"/>
        </w:trPr>
        <w:tc>
          <w:tcPr>
            <w:tcW w:w="720" w:type="dxa"/>
          </w:tcPr>
          <w:p w14:paraId="3F31274C" w14:textId="77777777" w:rsidR="0052293F" w:rsidRPr="0056708E" w:rsidRDefault="0052293F" w:rsidP="0052293F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BBD73D6" w14:textId="77777777" w:rsidR="0052293F" w:rsidRPr="0056708E" w:rsidRDefault="0052293F" w:rsidP="0052293F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0E11C1CC" w14:textId="77777777" w:rsidR="0052293F" w:rsidRDefault="0052293F" w:rsidP="005229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A44558C" w14:textId="77777777" w:rsidR="0052293F" w:rsidRPr="00590471" w:rsidRDefault="0052293F" w:rsidP="0052293F"/>
        </w:tc>
      </w:tr>
      <w:tr w:rsidR="0052293F" w14:paraId="4AAF4043" w14:textId="77777777" w:rsidTr="0052293F">
        <w:trPr>
          <w:trHeight w:val="543"/>
        </w:trPr>
        <w:tc>
          <w:tcPr>
            <w:tcW w:w="720" w:type="dxa"/>
          </w:tcPr>
          <w:p w14:paraId="3A5CB9AC" w14:textId="77777777" w:rsidR="0052293F" w:rsidRDefault="0052293F" w:rsidP="0052293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24BD540" w14:textId="77777777" w:rsidR="0052293F" w:rsidRPr="00376291" w:rsidRDefault="0052293F" w:rsidP="0052293F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97E9F7" wp14:editId="2BF77948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0A4E8A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240C2F5" w14:textId="77777777" w:rsidR="0052293F" w:rsidRPr="00380FD1" w:rsidRDefault="0052293F" w:rsidP="0052293F">
            <w:pPr>
              <w:pStyle w:val="Information"/>
            </w:pPr>
            <w:r>
              <w:t>Sailasreevihar</w:t>
            </w:r>
          </w:p>
          <w:p w14:paraId="0983E828" w14:textId="77777777" w:rsidR="0052293F" w:rsidRPr="00380FD1" w:rsidRDefault="0052293F" w:rsidP="0052293F">
            <w:pPr>
              <w:pStyle w:val="Information"/>
            </w:pPr>
            <w:r>
              <w:t>Bhubaneswar, Odisha</w:t>
            </w:r>
          </w:p>
        </w:tc>
        <w:tc>
          <w:tcPr>
            <w:tcW w:w="423" w:type="dxa"/>
            <w:vMerge/>
          </w:tcPr>
          <w:p w14:paraId="246DEE06" w14:textId="77777777" w:rsidR="0052293F" w:rsidRDefault="0052293F" w:rsidP="005229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8511C16" w14:textId="77777777" w:rsidR="0052293F" w:rsidRDefault="0052293F" w:rsidP="0052293F">
            <w:pPr>
              <w:pStyle w:val="Heading1"/>
            </w:pPr>
          </w:p>
        </w:tc>
      </w:tr>
      <w:tr w:rsidR="0052293F" w14:paraId="6236B188" w14:textId="77777777" w:rsidTr="0052293F">
        <w:trPr>
          <w:trHeight w:val="183"/>
        </w:trPr>
        <w:tc>
          <w:tcPr>
            <w:tcW w:w="720" w:type="dxa"/>
          </w:tcPr>
          <w:p w14:paraId="40411861" w14:textId="77777777" w:rsidR="0052293F" w:rsidRPr="00376291" w:rsidRDefault="0052293F" w:rsidP="0052293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C510EB7" w14:textId="77777777" w:rsidR="0052293F" w:rsidRPr="00376291" w:rsidRDefault="0052293F" w:rsidP="0052293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CAE5546" w14:textId="77777777" w:rsidR="0052293F" w:rsidRDefault="0052293F" w:rsidP="005229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770A539D" w14:textId="77777777" w:rsidR="0052293F" w:rsidRDefault="0052293F" w:rsidP="0052293F">
            <w:pPr>
              <w:pStyle w:val="Heading1"/>
            </w:pPr>
          </w:p>
        </w:tc>
      </w:tr>
      <w:tr w:rsidR="0052293F" w14:paraId="30AD2FAB" w14:textId="77777777" w:rsidTr="0052293F">
        <w:trPr>
          <w:trHeight w:val="624"/>
        </w:trPr>
        <w:tc>
          <w:tcPr>
            <w:tcW w:w="720" w:type="dxa"/>
          </w:tcPr>
          <w:p w14:paraId="6745A637" w14:textId="77777777" w:rsidR="0052293F" w:rsidRDefault="0052293F" w:rsidP="0052293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60676D3" w14:textId="77777777" w:rsidR="0052293F" w:rsidRPr="00376291" w:rsidRDefault="0052293F" w:rsidP="0052293F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F47CBF" wp14:editId="71629110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9C6DC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1097D9A" w14:textId="77777777" w:rsidR="0052293F" w:rsidRPr="00380FD1" w:rsidRDefault="0052293F" w:rsidP="0052293F">
            <w:pPr>
              <w:pStyle w:val="Information"/>
            </w:pPr>
            <w:r>
              <w:t>8144809407</w:t>
            </w:r>
          </w:p>
        </w:tc>
        <w:tc>
          <w:tcPr>
            <w:tcW w:w="423" w:type="dxa"/>
            <w:vMerge/>
          </w:tcPr>
          <w:p w14:paraId="14246E04" w14:textId="77777777" w:rsidR="0052293F" w:rsidRDefault="0052293F" w:rsidP="005229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49D46AD" w14:textId="77777777" w:rsidR="0052293F" w:rsidRDefault="0052293F" w:rsidP="0052293F">
            <w:pPr>
              <w:pStyle w:val="Heading1"/>
            </w:pPr>
          </w:p>
        </w:tc>
      </w:tr>
      <w:tr w:rsidR="0052293F" w14:paraId="09D04D25" w14:textId="77777777" w:rsidTr="0052293F">
        <w:trPr>
          <w:trHeight w:val="183"/>
        </w:trPr>
        <w:tc>
          <w:tcPr>
            <w:tcW w:w="720" w:type="dxa"/>
          </w:tcPr>
          <w:p w14:paraId="7F0A7E45" w14:textId="77777777" w:rsidR="0052293F" w:rsidRPr="00376291" w:rsidRDefault="0052293F" w:rsidP="0052293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09B2463" w14:textId="77777777" w:rsidR="0052293F" w:rsidRPr="00376291" w:rsidRDefault="0052293F" w:rsidP="0052293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ACFC59A" w14:textId="77777777" w:rsidR="0052293F" w:rsidRDefault="0052293F" w:rsidP="005229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FDC8468" w14:textId="77777777" w:rsidR="0052293F" w:rsidRDefault="0052293F" w:rsidP="0052293F">
            <w:pPr>
              <w:pStyle w:val="Heading1"/>
            </w:pPr>
          </w:p>
        </w:tc>
      </w:tr>
      <w:tr w:rsidR="0052293F" w14:paraId="2B67C470" w14:textId="77777777" w:rsidTr="0052293F">
        <w:trPr>
          <w:trHeight w:val="633"/>
        </w:trPr>
        <w:tc>
          <w:tcPr>
            <w:tcW w:w="720" w:type="dxa"/>
          </w:tcPr>
          <w:p w14:paraId="172C433C" w14:textId="77777777" w:rsidR="0052293F" w:rsidRDefault="0052293F" w:rsidP="0052293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81C1084" w14:textId="77777777" w:rsidR="0052293F" w:rsidRPr="00376291" w:rsidRDefault="0052293F" w:rsidP="0052293F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D63FF4E" wp14:editId="3046542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983870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7B268E1" w14:textId="77777777" w:rsidR="0052293F" w:rsidRPr="00380FD1" w:rsidRDefault="0052293F" w:rsidP="0052293F">
            <w:pPr>
              <w:pStyle w:val="Information"/>
            </w:pPr>
            <w:r>
              <w:t>Tusarkant2005@gmail.com</w:t>
            </w:r>
          </w:p>
        </w:tc>
        <w:tc>
          <w:tcPr>
            <w:tcW w:w="423" w:type="dxa"/>
            <w:vMerge/>
          </w:tcPr>
          <w:p w14:paraId="626E39CE" w14:textId="77777777" w:rsidR="0052293F" w:rsidRDefault="0052293F" w:rsidP="005229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9AC8B46" w14:textId="77777777" w:rsidR="0052293F" w:rsidRDefault="0052293F" w:rsidP="0052293F">
            <w:pPr>
              <w:pStyle w:val="Heading1"/>
            </w:pPr>
          </w:p>
        </w:tc>
      </w:tr>
      <w:tr w:rsidR="0052293F" w14:paraId="26ABCB27" w14:textId="77777777" w:rsidTr="0052293F">
        <w:trPr>
          <w:trHeight w:val="174"/>
        </w:trPr>
        <w:tc>
          <w:tcPr>
            <w:tcW w:w="720" w:type="dxa"/>
          </w:tcPr>
          <w:p w14:paraId="46E7C585" w14:textId="77777777" w:rsidR="0052293F" w:rsidRPr="00376291" w:rsidRDefault="0052293F" w:rsidP="0052293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4914812" w14:textId="77777777" w:rsidR="0052293F" w:rsidRPr="00376291" w:rsidRDefault="0052293F" w:rsidP="0052293F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486C2B1" w14:textId="77777777" w:rsidR="0052293F" w:rsidRDefault="0052293F" w:rsidP="0052293F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0E7C636" w14:textId="77777777" w:rsidR="0052293F" w:rsidRDefault="0052293F" w:rsidP="0052293F">
            <w:pPr>
              <w:pStyle w:val="Heading1"/>
            </w:pPr>
          </w:p>
        </w:tc>
      </w:tr>
      <w:tr w:rsidR="0052293F" w14:paraId="20FC80E4" w14:textId="77777777" w:rsidTr="0052293F">
        <w:trPr>
          <w:trHeight w:val="633"/>
        </w:trPr>
        <w:tc>
          <w:tcPr>
            <w:tcW w:w="720" w:type="dxa"/>
          </w:tcPr>
          <w:p w14:paraId="279D603A" w14:textId="77777777" w:rsidR="0052293F" w:rsidRDefault="0052293F" w:rsidP="0052293F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B81485E" w14:textId="77777777" w:rsidR="0052293F" w:rsidRPr="00376291" w:rsidRDefault="0052293F" w:rsidP="0052293F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516A5D9" wp14:editId="20E5353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582BF1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9C219F0" w14:textId="77777777" w:rsidR="0052293F" w:rsidRPr="00380FD1" w:rsidRDefault="0052293F" w:rsidP="0052293F">
            <w:pPr>
              <w:pStyle w:val="Information"/>
            </w:pPr>
            <w:r>
              <w:t>https://tusar.cyclic.app</w:t>
            </w:r>
          </w:p>
        </w:tc>
        <w:tc>
          <w:tcPr>
            <w:tcW w:w="423" w:type="dxa"/>
            <w:vMerge/>
          </w:tcPr>
          <w:p w14:paraId="7669D337" w14:textId="77777777" w:rsidR="0052293F" w:rsidRDefault="0052293F" w:rsidP="0052293F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4D8ECAD" w14:textId="77777777" w:rsidR="0052293F" w:rsidRDefault="0052293F" w:rsidP="0052293F">
            <w:pPr>
              <w:pStyle w:val="Heading1"/>
            </w:pPr>
          </w:p>
        </w:tc>
      </w:tr>
      <w:tr w:rsidR="0052293F" w14:paraId="1123EC31" w14:textId="77777777" w:rsidTr="0052293F">
        <w:trPr>
          <w:trHeight w:val="2448"/>
        </w:trPr>
        <w:tc>
          <w:tcPr>
            <w:tcW w:w="720" w:type="dxa"/>
          </w:tcPr>
          <w:p w14:paraId="11E96EB7" w14:textId="77777777" w:rsidR="0052293F" w:rsidRPr="0056708E" w:rsidRDefault="0052293F" w:rsidP="0052293F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3492BAF" w14:textId="77777777" w:rsidR="0052293F" w:rsidRPr="0056708E" w:rsidRDefault="0052293F" w:rsidP="0052293F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691DC42B" w14:textId="77777777" w:rsidR="0052293F" w:rsidRDefault="0052293F" w:rsidP="0052293F"/>
        </w:tc>
        <w:tc>
          <w:tcPr>
            <w:tcW w:w="6607" w:type="dxa"/>
            <w:vMerge/>
          </w:tcPr>
          <w:p w14:paraId="35FB9F88" w14:textId="77777777" w:rsidR="0052293F" w:rsidRDefault="0052293F" w:rsidP="0052293F"/>
        </w:tc>
      </w:tr>
    </w:tbl>
    <w:p w14:paraId="229DAD47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362E7" w14:textId="77777777" w:rsidR="00C142C1" w:rsidRDefault="00C142C1" w:rsidP="00590471">
      <w:r>
        <w:separator/>
      </w:r>
    </w:p>
  </w:endnote>
  <w:endnote w:type="continuationSeparator" w:id="0">
    <w:p w14:paraId="625EFF72" w14:textId="77777777" w:rsidR="00C142C1" w:rsidRDefault="00C142C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8258F" w14:textId="77777777" w:rsidR="00C142C1" w:rsidRDefault="00C142C1" w:rsidP="00590471">
      <w:r>
        <w:separator/>
      </w:r>
    </w:p>
  </w:footnote>
  <w:footnote w:type="continuationSeparator" w:id="0">
    <w:p w14:paraId="6286708C" w14:textId="77777777" w:rsidR="00C142C1" w:rsidRDefault="00C142C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8FBCD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AAA80AD" wp14:editId="5A174E4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03EB33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524B8"/>
    <w:multiLevelType w:val="multilevel"/>
    <w:tmpl w:val="AA122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BB64DF"/>
    <w:multiLevelType w:val="hybridMultilevel"/>
    <w:tmpl w:val="062E6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039D6"/>
    <w:multiLevelType w:val="hybridMultilevel"/>
    <w:tmpl w:val="EDD6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F4AB5"/>
    <w:multiLevelType w:val="multilevel"/>
    <w:tmpl w:val="8A9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1E2308"/>
    <w:multiLevelType w:val="hybridMultilevel"/>
    <w:tmpl w:val="4B209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E563B9"/>
    <w:multiLevelType w:val="hybridMultilevel"/>
    <w:tmpl w:val="00B4601A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72851848"/>
    <w:multiLevelType w:val="hybridMultilevel"/>
    <w:tmpl w:val="4C06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444253"/>
    <w:multiLevelType w:val="multilevel"/>
    <w:tmpl w:val="605E5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2170778">
    <w:abstractNumId w:val="1"/>
  </w:num>
  <w:num w:numId="2" w16cid:durableId="196281304">
    <w:abstractNumId w:val="2"/>
  </w:num>
  <w:num w:numId="3" w16cid:durableId="2106414053">
    <w:abstractNumId w:val="0"/>
  </w:num>
  <w:num w:numId="4" w16cid:durableId="653023570">
    <w:abstractNumId w:val="7"/>
  </w:num>
  <w:num w:numId="5" w16cid:durableId="500437065">
    <w:abstractNumId w:val="9"/>
  </w:num>
  <w:num w:numId="6" w16cid:durableId="1795633495">
    <w:abstractNumId w:val="4"/>
  </w:num>
  <w:num w:numId="7" w16cid:durableId="461267761">
    <w:abstractNumId w:val="5"/>
  </w:num>
  <w:num w:numId="8" w16cid:durableId="21248835">
    <w:abstractNumId w:val="10"/>
  </w:num>
  <w:num w:numId="9" w16cid:durableId="1178277641">
    <w:abstractNumId w:val="6"/>
  </w:num>
  <w:num w:numId="10" w16cid:durableId="1355883501">
    <w:abstractNumId w:val="8"/>
  </w:num>
  <w:num w:numId="11" w16cid:durableId="11803897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2C1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2293F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142C1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8CCEB5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customStyle="1" w:styleId="public-draftstyledefault-unorderedlistitem">
    <w:name w:val="public-draftstyledefault-unorderedlistitem"/>
    <w:basedOn w:val="Normal"/>
    <w:rsid w:val="00C142C1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229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8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7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1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sar\AppData\Local\Microsoft\Office\16.0\DTS\en-US%7b43056EBA-6FCC-4E7C-8A06-F40DC165B47A%7d\%7b0B952C6D-A8E2-4E57-94EA-7FADD16B9342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009D8C55FF46AB98E9EA59F1F86E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356969-F21B-4724-9FA4-45DF120FD989}"/>
      </w:docPartPr>
      <w:docPartBody>
        <w:p w:rsidR="00C171BC" w:rsidRDefault="00C171BC" w:rsidP="00C171BC">
          <w:pPr>
            <w:pStyle w:val="1F009D8C55FF46AB98E9EA59F1F86E55"/>
          </w:pPr>
          <w:r w:rsidRPr="00AC6C7E">
            <w:t>Education</w:t>
          </w:r>
        </w:p>
      </w:docPartBody>
    </w:docPart>
    <w:docPart>
      <w:docPartPr>
        <w:name w:val="D33A27F91BCE40F0BAD6727FCE7413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D6C2FC-59E8-40C7-8657-6AFB94C4DF42}"/>
      </w:docPartPr>
      <w:docPartBody>
        <w:p w:rsidR="00C171BC" w:rsidRDefault="00C171BC" w:rsidP="00C171BC">
          <w:pPr>
            <w:pStyle w:val="D33A27F91BCE40F0BAD6727FCE7413B5"/>
          </w:pPr>
          <w:r w:rsidRPr="00AC6C7E">
            <w:t>Communication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1BC"/>
    <w:rsid w:val="00C1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8B3E946C584726B80C578110CECBCA">
    <w:name w:val="318B3E946C584726B80C578110CECBCA"/>
  </w:style>
  <w:style w:type="paragraph" w:customStyle="1" w:styleId="DD1E712BF61F4EEEA869845846C5581F">
    <w:name w:val="DD1E712BF61F4EEEA869845846C5581F"/>
  </w:style>
  <w:style w:type="paragraph" w:customStyle="1" w:styleId="C14811FCF7B345A5978B4CEB4B84B488">
    <w:name w:val="C14811FCF7B345A5978B4CEB4B84B488"/>
  </w:style>
  <w:style w:type="paragraph" w:customStyle="1" w:styleId="FEC0533E38C24F3D99F8D9F97906B73B">
    <w:name w:val="FEC0533E38C24F3D99F8D9F97906B73B"/>
  </w:style>
  <w:style w:type="paragraph" w:customStyle="1" w:styleId="C7E01637169943E583EC51265E9A17C9">
    <w:name w:val="C7E01637169943E583EC51265E9A17C9"/>
  </w:style>
  <w:style w:type="paragraph" w:customStyle="1" w:styleId="B7A33987A46241B4AF99D9FBF807DAAA">
    <w:name w:val="B7A33987A46241B4AF99D9FBF807DAAA"/>
  </w:style>
  <w:style w:type="paragraph" w:customStyle="1" w:styleId="95D274F611B043C4BB503CCF12823CE8">
    <w:name w:val="95D274F611B043C4BB503CCF12823CE8"/>
  </w:style>
  <w:style w:type="paragraph" w:customStyle="1" w:styleId="1A65630814F646DF92E98BC59EAA6E50">
    <w:name w:val="1A65630814F646DF92E98BC59EAA6E50"/>
  </w:style>
  <w:style w:type="paragraph" w:customStyle="1" w:styleId="BB640FE638444FCB9153773E11A2C179">
    <w:name w:val="BB640FE638444FCB9153773E11A2C179"/>
  </w:style>
  <w:style w:type="paragraph" w:customStyle="1" w:styleId="541AB4DDCA7342939F41413E48990E95">
    <w:name w:val="541AB4DDCA7342939F41413E48990E95"/>
  </w:style>
  <w:style w:type="paragraph" w:customStyle="1" w:styleId="1202CAAF50154219AD26EE9826F4C810">
    <w:name w:val="1202CAAF50154219AD26EE9826F4C810"/>
  </w:style>
  <w:style w:type="paragraph" w:customStyle="1" w:styleId="83EA7D7C83D847278E6A1DAAF036EF7A">
    <w:name w:val="83EA7D7C83D847278E6A1DAAF036EF7A"/>
  </w:style>
  <w:style w:type="paragraph" w:customStyle="1" w:styleId="C616AEBDFCC8463990D0FBF5A5D66CCD">
    <w:name w:val="C616AEBDFCC8463990D0FBF5A5D66CCD"/>
  </w:style>
  <w:style w:type="paragraph" w:customStyle="1" w:styleId="291EA3B114434092BB8622828988A04C">
    <w:name w:val="291EA3B114434092BB8622828988A04C"/>
  </w:style>
  <w:style w:type="paragraph" w:customStyle="1" w:styleId="6562465A488140BFAE1EF0C4F08FFD14">
    <w:name w:val="6562465A488140BFAE1EF0C4F08FFD14"/>
  </w:style>
  <w:style w:type="paragraph" w:customStyle="1" w:styleId="946C87D03CBE49D68B56E29E6B1453BF">
    <w:name w:val="946C87D03CBE49D68B56E29E6B1453BF"/>
  </w:style>
  <w:style w:type="paragraph" w:customStyle="1" w:styleId="DF0F638F7E3E4832879068C2C1FF2383">
    <w:name w:val="DF0F638F7E3E4832879068C2C1FF2383"/>
  </w:style>
  <w:style w:type="paragraph" w:customStyle="1" w:styleId="2456A386678A4A4FB76FFCEAD761880C">
    <w:name w:val="2456A386678A4A4FB76FFCEAD761880C"/>
  </w:style>
  <w:style w:type="paragraph" w:customStyle="1" w:styleId="0A25B820103A4957BC27226F41CB7041">
    <w:name w:val="0A25B820103A4957BC27226F41CB7041"/>
  </w:style>
  <w:style w:type="paragraph" w:customStyle="1" w:styleId="45A7DE6DAA704E44B5F21E7BD309B6FB">
    <w:name w:val="45A7DE6DAA704E44B5F21E7BD309B6FB"/>
  </w:style>
  <w:style w:type="paragraph" w:customStyle="1" w:styleId="89B4A46CDA644467B835992FD649C48C">
    <w:name w:val="89B4A46CDA644467B835992FD649C48C"/>
  </w:style>
  <w:style w:type="paragraph" w:customStyle="1" w:styleId="412CAF34E8654A18A93D5DEED38C95E7">
    <w:name w:val="412CAF34E8654A18A93D5DEED38C95E7"/>
  </w:style>
  <w:style w:type="paragraph" w:customStyle="1" w:styleId="A76965E972EF423BAAD28F7915CB2900">
    <w:name w:val="A76965E972EF423BAAD28F7915CB2900"/>
  </w:style>
  <w:style w:type="paragraph" w:customStyle="1" w:styleId="6A65DF659F7F483D86024E46FCE74F76">
    <w:name w:val="6A65DF659F7F483D86024E46FCE74F76"/>
  </w:style>
  <w:style w:type="paragraph" w:customStyle="1" w:styleId="5F0F38EB7B5748568F7C643CB27A58A1">
    <w:name w:val="5F0F38EB7B5748568F7C643CB27A58A1"/>
  </w:style>
  <w:style w:type="paragraph" w:customStyle="1" w:styleId="3E3E953580C7475986DFAAFC9EFF957D">
    <w:name w:val="3E3E953580C7475986DFAAFC9EFF957D"/>
  </w:style>
  <w:style w:type="paragraph" w:customStyle="1" w:styleId="AECF0455251F4F708872EDAE029976E2">
    <w:name w:val="AECF0455251F4F708872EDAE029976E2"/>
  </w:style>
  <w:style w:type="paragraph" w:customStyle="1" w:styleId="5BD821251DEF4AB2A7967DB098B38945">
    <w:name w:val="5BD821251DEF4AB2A7967DB098B38945"/>
  </w:style>
  <w:style w:type="paragraph" w:customStyle="1" w:styleId="C59018ED2DCB45C9A719BB906A8EDC27">
    <w:name w:val="C59018ED2DCB45C9A719BB906A8EDC27"/>
  </w:style>
  <w:style w:type="paragraph" w:customStyle="1" w:styleId="3FC5BAE81B8F45CC909DBB19079A86E3">
    <w:name w:val="3FC5BAE81B8F45CC909DBB19079A86E3"/>
  </w:style>
  <w:style w:type="paragraph" w:customStyle="1" w:styleId="E85A3F7CE6D448A987CBE81B41097940">
    <w:name w:val="E85A3F7CE6D448A987CBE81B41097940"/>
  </w:style>
  <w:style w:type="paragraph" w:customStyle="1" w:styleId="26FFE9A35D2347FA8756574D59C34F7B">
    <w:name w:val="26FFE9A35D2347FA8756574D59C34F7B"/>
  </w:style>
  <w:style w:type="paragraph" w:customStyle="1" w:styleId="3883E7E57B2D49D99D1F043BB684702D">
    <w:name w:val="3883E7E57B2D49D99D1F043BB684702D"/>
  </w:style>
  <w:style w:type="character" w:styleId="PlaceholderText">
    <w:name w:val="Placeholder Text"/>
    <w:basedOn w:val="DefaultParagraphFont"/>
    <w:uiPriority w:val="99"/>
    <w:semiHidden/>
    <w:rsid w:val="00C171BC"/>
    <w:rPr>
      <w:color w:val="808080"/>
    </w:rPr>
  </w:style>
  <w:style w:type="paragraph" w:customStyle="1" w:styleId="B846B878E8ED4234A3B42331C8C2F538">
    <w:name w:val="B846B878E8ED4234A3B42331C8C2F538"/>
  </w:style>
  <w:style w:type="paragraph" w:customStyle="1" w:styleId="F60B8FA26B8444DCB5CF926790D561FA">
    <w:name w:val="F60B8FA26B8444DCB5CF926790D561FA"/>
    <w:rsid w:val="00C171BC"/>
  </w:style>
  <w:style w:type="paragraph" w:customStyle="1" w:styleId="6C3EACE115344A269DB6AFBFAE0B8E99">
    <w:name w:val="6C3EACE115344A269DB6AFBFAE0B8E99"/>
    <w:rsid w:val="00C171BC"/>
  </w:style>
  <w:style w:type="paragraph" w:customStyle="1" w:styleId="961D35156AF34C7A954C29981F17AF55">
    <w:name w:val="961D35156AF34C7A954C29981F17AF55"/>
    <w:rsid w:val="00C171BC"/>
  </w:style>
  <w:style w:type="paragraph" w:customStyle="1" w:styleId="FA1E92D8B92E46E7978ECA7C23486D15">
    <w:name w:val="FA1E92D8B92E46E7978ECA7C23486D15"/>
    <w:rsid w:val="00C171BC"/>
  </w:style>
  <w:style w:type="paragraph" w:customStyle="1" w:styleId="BD351414A8294C408255AD2F0E45B2B0">
    <w:name w:val="BD351414A8294C408255AD2F0E45B2B0"/>
    <w:rsid w:val="00C171BC"/>
  </w:style>
  <w:style w:type="paragraph" w:customStyle="1" w:styleId="71713C3F2EC0436BA7DD18EEBC4CDA6E">
    <w:name w:val="71713C3F2EC0436BA7DD18EEBC4CDA6E"/>
    <w:rsid w:val="00C171BC"/>
  </w:style>
  <w:style w:type="paragraph" w:customStyle="1" w:styleId="0B800D7F965A4535B7C96C17D4249AF8">
    <w:name w:val="0B800D7F965A4535B7C96C17D4249AF8"/>
    <w:rsid w:val="00C171BC"/>
  </w:style>
  <w:style w:type="paragraph" w:customStyle="1" w:styleId="C93C27D29B8E4608929040416BF33563">
    <w:name w:val="C93C27D29B8E4608929040416BF33563"/>
    <w:rsid w:val="00C171BC"/>
  </w:style>
  <w:style w:type="paragraph" w:customStyle="1" w:styleId="14A76812C0864494AA3E60FE7B317B5A">
    <w:name w:val="14A76812C0864494AA3E60FE7B317B5A"/>
    <w:rsid w:val="00C171BC"/>
  </w:style>
  <w:style w:type="paragraph" w:customStyle="1" w:styleId="07764A5A169142439DED64BC69109DF6">
    <w:name w:val="07764A5A169142439DED64BC69109DF6"/>
    <w:rsid w:val="00C171BC"/>
  </w:style>
  <w:style w:type="paragraph" w:customStyle="1" w:styleId="D12B71C02DA9415DB8E76563FE0859E8">
    <w:name w:val="D12B71C02DA9415DB8E76563FE0859E8"/>
    <w:rsid w:val="00C171BC"/>
  </w:style>
  <w:style w:type="paragraph" w:customStyle="1" w:styleId="1F009D8C55FF46AB98E9EA59F1F86E55">
    <w:name w:val="1F009D8C55FF46AB98E9EA59F1F86E55"/>
    <w:rsid w:val="00C171BC"/>
  </w:style>
  <w:style w:type="paragraph" w:customStyle="1" w:styleId="D33A27F91BCE40F0BAD6727FCE7413B5">
    <w:name w:val="D33A27F91BCE40F0BAD6727FCE7413B5"/>
    <w:rsid w:val="00C171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{0B952C6D-A8E2-4E57-94EA-7FADD16B9342}tf78128832_win32</Template>
  <TotalTime>0</TotalTime>
  <Pages>1</Pages>
  <Words>175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2023-10-16T19:22:00Z</dcterms:created>
  <dcterms:modified xsi:type="dcterms:W3CDTF">2023-10-16T19:42:00Z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